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5367" w:rsidRPr="000F5367" w:rsidRDefault="00253BCD" w:rsidP="000F5367">
      <w:pPr>
        <w:pStyle w:val="ModulTitel"/>
      </w:pPr>
      <w:r w:rsidRPr="00F776EA">
        <w:t>Dokumentation</w:t>
      </w:r>
      <w:r w:rsidR="00BA27AA">
        <w:t xml:space="preserve"> Fabian Eichenberger</w:t>
      </w:r>
      <w:r w:rsidRPr="00F776EA">
        <w:fldChar w:fldCharType="begin"/>
      </w:r>
      <w:r w:rsidRPr="00F776EA">
        <w:instrText xml:space="preserve"> INCLUDETEXT "C:\\Users\\Henri\\Documents\\Schule\\IT-School\\Projekttage\\Projekttag_Pong\\trunk\\imports\\uebersicht.docx" import </w:instrText>
      </w:r>
      <w:r w:rsidRPr="00F776EA">
        <w:fldChar w:fldCharType="separate"/>
      </w:r>
      <w:r w:rsidR="00D23B65">
        <w:fldChar w:fldCharType="begin"/>
      </w:r>
      <w:r w:rsidR="00D23B65">
        <w:instrText xml:space="preserve"> INCLUDETEXT "C:\\Users\\Henri\\Documents\\Schule\\IT-School\\Projekttage\\Projekttag_Suchmaschine\\trunk\\imports\\uebersicht.docx" import </w:instrText>
      </w:r>
      <w:r w:rsidR="00D23B65">
        <w:fldChar w:fldCharType="separate"/>
      </w:r>
      <w:r w:rsidR="000F5367">
        <w:fldChar w:fldCharType="begin"/>
      </w:r>
      <w:r w:rsidR="000F5367">
        <w:instrText xml:space="preserve"> INCLUDETEXT "C:\\Users\\Henri\\Documents\\schule\\it-school\\projekttage\\loeve2d_lua\\trunk\\imports\\uebersicht.docx" import </w:instrText>
      </w:r>
      <w:r w:rsidR="000F5367">
        <w:fldChar w:fldCharType="separate"/>
      </w:r>
      <w:bookmarkStart w:id="0" w:name="import"/>
    </w:p>
    <w:tbl>
      <w:tblPr>
        <w:tblStyle w:val="ModulTabelle1"/>
        <w:tblW w:w="0" w:type="auto"/>
        <w:tblLook w:val="04A0" w:firstRow="1" w:lastRow="0" w:firstColumn="1" w:lastColumn="0" w:noHBand="0" w:noVBand="1"/>
      </w:tblPr>
      <w:tblGrid>
        <w:gridCol w:w="4536"/>
        <w:gridCol w:w="4536"/>
      </w:tblGrid>
      <w:tr w:rsidR="000F5367" w:rsidTr="000F48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536" w:type="dxa"/>
          </w:tcPr>
          <w:p w:rsidR="000F5367" w:rsidRDefault="000F5367" w:rsidP="000F485D">
            <w:pPr>
              <w:rPr>
                <w:lang w:val="de-DE"/>
              </w:rPr>
            </w:pPr>
            <w:r>
              <w:rPr>
                <w:lang w:val="de-DE"/>
              </w:rPr>
              <w:t>Teammitglieder</w:t>
            </w:r>
          </w:p>
        </w:tc>
        <w:tc>
          <w:tcPr>
            <w:tcW w:w="4536" w:type="dxa"/>
          </w:tcPr>
          <w:p w:rsidR="000F5367" w:rsidRDefault="000F5367" w:rsidP="000F485D">
            <w:pPr>
              <w:rPr>
                <w:lang w:val="de-DE"/>
              </w:rPr>
            </w:pPr>
            <w:r>
              <w:rPr>
                <w:lang w:val="de-DE"/>
              </w:rPr>
              <w:t>Toni Kostal</w:t>
            </w:r>
          </w:p>
          <w:p w:rsidR="000F5367" w:rsidRDefault="000F5367" w:rsidP="000F485D">
            <w:pPr>
              <w:rPr>
                <w:lang w:val="de-DE"/>
              </w:rPr>
            </w:pPr>
            <w:r>
              <w:rPr>
                <w:lang w:val="de-DE"/>
              </w:rPr>
              <w:t>Robin Steiger</w:t>
            </w:r>
          </w:p>
          <w:p w:rsidR="000F5367" w:rsidRDefault="000F5367" w:rsidP="000F485D">
            <w:pPr>
              <w:rPr>
                <w:lang w:val="de-DE"/>
              </w:rPr>
            </w:pPr>
            <w:r>
              <w:rPr>
                <w:lang w:val="de-DE"/>
              </w:rPr>
              <w:t>Henri Schmekies</w:t>
            </w:r>
          </w:p>
          <w:p w:rsidR="000F5367" w:rsidRPr="00527F7F" w:rsidRDefault="000F5367" w:rsidP="000F485D">
            <w:pPr>
              <w:rPr>
                <w:strike/>
                <w:lang w:val="de-DE"/>
              </w:rPr>
            </w:pPr>
            <w:r>
              <w:rPr>
                <w:lang w:val="de-DE"/>
              </w:rPr>
              <w:t>Fabian Eichenberger</w:t>
            </w:r>
          </w:p>
        </w:tc>
      </w:tr>
      <w:tr w:rsidR="000F5367" w:rsidTr="000F485D">
        <w:tc>
          <w:tcPr>
            <w:tcW w:w="4536" w:type="dxa"/>
          </w:tcPr>
          <w:p w:rsidR="000F5367" w:rsidRDefault="000F5367" w:rsidP="000F485D">
            <w:pPr>
              <w:rPr>
                <w:lang w:val="de-DE"/>
              </w:rPr>
            </w:pPr>
            <w:r>
              <w:rPr>
                <w:lang w:val="de-DE"/>
              </w:rPr>
              <w:t>Projektleiter</w:t>
            </w:r>
          </w:p>
        </w:tc>
        <w:tc>
          <w:tcPr>
            <w:tcW w:w="4536" w:type="dxa"/>
          </w:tcPr>
          <w:p w:rsidR="000F5367" w:rsidRDefault="000F5367" w:rsidP="000F485D">
            <w:pPr>
              <w:rPr>
                <w:lang w:val="de-DE"/>
              </w:rPr>
            </w:pPr>
            <w:r>
              <w:rPr>
                <w:lang w:val="de-DE"/>
              </w:rPr>
              <w:t>Henri Schmekies</w:t>
            </w:r>
          </w:p>
        </w:tc>
      </w:tr>
      <w:tr w:rsidR="000F5367" w:rsidTr="000F485D">
        <w:tc>
          <w:tcPr>
            <w:tcW w:w="4536" w:type="dxa"/>
          </w:tcPr>
          <w:p w:rsidR="000F5367" w:rsidRDefault="000F5367" w:rsidP="000F485D">
            <w:pPr>
              <w:rPr>
                <w:lang w:val="de-DE"/>
              </w:rPr>
            </w:pPr>
            <w:r>
              <w:rPr>
                <w:lang w:val="de-DE"/>
              </w:rPr>
              <w:t>Kunde</w:t>
            </w:r>
          </w:p>
        </w:tc>
        <w:tc>
          <w:tcPr>
            <w:tcW w:w="4536" w:type="dxa"/>
          </w:tcPr>
          <w:p w:rsidR="000F5367" w:rsidRDefault="000F5367" w:rsidP="000F485D">
            <w:pPr>
              <w:rPr>
                <w:lang w:val="de-DE"/>
              </w:rPr>
            </w:pPr>
            <w:r>
              <w:rPr>
                <w:lang w:val="de-DE"/>
              </w:rPr>
              <w:t>M. Schneider</w:t>
            </w:r>
          </w:p>
        </w:tc>
      </w:tr>
      <w:tr w:rsidR="000F5367" w:rsidTr="000F485D">
        <w:tc>
          <w:tcPr>
            <w:tcW w:w="4536" w:type="dxa"/>
          </w:tcPr>
          <w:p w:rsidR="000F5367" w:rsidRDefault="000F5367" w:rsidP="000F485D">
            <w:pPr>
              <w:rPr>
                <w:lang w:val="de-DE"/>
              </w:rPr>
            </w:pPr>
            <w:r>
              <w:rPr>
                <w:lang w:val="de-DE"/>
              </w:rPr>
              <w:t>Beschreibung Projekt</w:t>
            </w:r>
          </w:p>
        </w:tc>
        <w:tc>
          <w:tcPr>
            <w:tcW w:w="4536" w:type="dxa"/>
          </w:tcPr>
          <w:p w:rsidR="000F5367" w:rsidRDefault="000F5367" w:rsidP="000F485D">
            <w:pPr>
              <w:rPr>
                <w:lang w:val="de-DE"/>
              </w:rPr>
            </w:pPr>
            <w:r w:rsidRPr="00C2189D">
              <w:rPr>
                <w:lang w:val="de-DE"/>
              </w:rPr>
              <w:t>Ein Game mit Löve2D erstellen und sich damit in die Programmiersprache von Löve2D (Lua) einarbeiten.</w:t>
            </w:r>
          </w:p>
        </w:tc>
      </w:tr>
      <w:tr w:rsidR="000F5367" w:rsidTr="000F485D">
        <w:tc>
          <w:tcPr>
            <w:tcW w:w="4536" w:type="dxa"/>
          </w:tcPr>
          <w:p w:rsidR="000F5367" w:rsidRDefault="000F5367" w:rsidP="000F485D">
            <w:pPr>
              <w:rPr>
                <w:lang w:val="de-DE"/>
              </w:rPr>
            </w:pPr>
            <w:r>
              <w:rPr>
                <w:lang w:val="de-DE"/>
              </w:rPr>
              <w:t>Datum</w:t>
            </w:r>
          </w:p>
        </w:tc>
        <w:tc>
          <w:tcPr>
            <w:tcW w:w="4536" w:type="dxa"/>
          </w:tcPr>
          <w:p w:rsidR="000F5367" w:rsidRDefault="000F5367" w:rsidP="000F485D">
            <w:pPr>
              <w:rPr>
                <w:lang w:val="de-DE"/>
              </w:rPr>
            </w:pPr>
            <w:r>
              <w:rPr>
                <w:lang w:val="de-DE"/>
              </w:rPr>
              <w:fldChar w:fldCharType="begin"/>
            </w:r>
            <w:r>
              <w:rPr>
                <w:lang w:val="de-DE"/>
              </w:rPr>
              <w:instrText xml:space="preserve"> TIME \@ "d. MMMM yyyy" </w:instrText>
            </w:r>
            <w:r>
              <w:rPr>
                <w:lang w:val="de-DE"/>
              </w:rPr>
              <w:fldChar w:fldCharType="separate"/>
            </w:r>
            <w:r w:rsidR="001709CB">
              <w:rPr>
                <w:noProof/>
                <w:lang w:val="de-DE"/>
              </w:rPr>
              <w:t>29. April 2015</w:t>
            </w:r>
            <w:r>
              <w:rPr>
                <w:lang w:val="de-DE"/>
              </w:rPr>
              <w:fldChar w:fldCharType="end"/>
            </w:r>
          </w:p>
        </w:tc>
      </w:tr>
      <w:tr w:rsidR="000F5367" w:rsidTr="000F485D">
        <w:tc>
          <w:tcPr>
            <w:tcW w:w="4536" w:type="dxa"/>
          </w:tcPr>
          <w:p w:rsidR="000F5367" w:rsidRDefault="00CA0451" w:rsidP="000F485D">
            <w:pPr>
              <w:rPr>
                <w:lang w:val="de-DE"/>
              </w:rPr>
            </w:pPr>
            <w:hyperlink r:id="rId8" w:history="1">
              <w:r w:rsidR="000F5367" w:rsidRPr="00D90478">
                <w:rPr>
                  <w:rStyle w:val="Hyperlink"/>
                  <w:lang w:val="de-DE"/>
                </w:rPr>
                <w:sym w:font="Wingdings" w:char="F0DF"/>
              </w:r>
              <w:r w:rsidR="000F5367" w:rsidRPr="00D90478">
                <w:rPr>
                  <w:rStyle w:val="Hyperlink"/>
                  <w:lang w:val="de-DE"/>
                </w:rPr>
                <w:t xml:space="preserve"> Zurück zur Übersicht</w:t>
              </w:r>
            </w:hyperlink>
          </w:p>
        </w:tc>
        <w:tc>
          <w:tcPr>
            <w:tcW w:w="4536" w:type="dxa"/>
          </w:tcPr>
          <w:p w:rsidR="000F5367" w:rsidRDefault="000F5367" w:rsidP="000F485D">
            <w:pPr>
              <w:rPr>
                <w:lang w:val="de-DE"/>
              </w:rPr>
            </w:pPr>
          </w:p>
        </w:tc>
      </w:tr>
      <w:bookmarkEnd w:id="0"/>
    </w:tbl>
    <w:p w:rsidR="00253BCD" w:rsidRPr="00F776EA" w:rsidRDefault="000F5367" w:rsidP="00BE22B5">
      <w:pPr>
        <w:pStyle w:val="ModulSchreiben"/>
      </w:pPr>
      <w:r>
        <w:fldChar w:fldCharType="end"/>
      </w:r>
      <w:r w:rsidR="00D23B65">
        <w:fldChar w:fldCharType="end"/>
      </w:r>
      <w:r w:rsidR="00253BCD" w:rsidRPr="00F776EA">
        <w:fldChar w:fldCharType="end"/>
      </w:r>
    </w:p>
    <w:p w:rsidR="00253BCD" w:rsidRDefault="00253BCD">
      <w:pPr>
        <w:rPr>
          <w:rFonts w:ascii="Fira Sans" w:hAnsi="Fira Sans"/>
          <w:sz w:val="48"/>
        </w:rPr>
      </w:pPr>
      <w:r>
        <w:br w:type="page"/>
      </w:r>
    </w:p>
    <w:p w:rsidR="00C54680" w:rsidRPr="00F776EA" w:rsidRDefault="00C54680" w:rsidP="00696F51">
      <w:pPr>
        <w:pStyle w:val="Modulberschrift1"/>
      </w:pPr>
      <w:r w:rsidRPr="00F776EA">
        <w:lastRenderedPageBreak/>
        <w:t>Inhaltsverzeichnis</w:t>
      </w:r>
    </w:p>
    <w:p w:rsidR="000F5367" w:rsidRDefault="005C44AA">
      <w:pPr>
        <w:pStyle w:val="Verzeichnis1"/>
        <w:tabs>
          <w:tab w:val="right" w:leader="dot" w:pos="9062"/>
        </w:tabs>
        <w:rPr>
          <w:rFonts w:asciiTheme="minorHAnsi" w:eastAsiaTheme="minorEastAsia" w:hAnsiTheme="minorHAnsi"/>
          <w:noProof/>
          <w:lang w:eastAsia="de-CH" w:bidi="lo-LA"/>
        </w:rPr>
      </w:pPr>
      <w:r w:rsidRPr="00F776EA">
        <w:fldChar w:fldCharType="begin"/>
      </w:r>
      <w:r w:rsidRPr="00F776EA">
        <w:instrText xml:space="preserve"> TOC \o "1-3" \h \z \t "Modul_Überschrift1;1;Modul_Überschrift2;2;Modul_Überschrift3;3" </w:instrText>
      </w:r>
      <w:r w:rsidRPr="00F776EA">
        <w:fldChar w:fldCharType="separate"/>
      </w:r>
      <w:hyperlink w:anchor="_Toc412637588" w:history="1">
        <w:r w:rsidR="000F5367" w:rsidRPr="00167A61">
          <w:rPr>
            <w:rStyle w:val="Hyperlink"/>
            <w:noProof/>
          </w:rPr>
          <w:t>Metainformationen</w:t>
        </w:r>
        <w:r w:rsidR="000F5367">
          <w:rPr>
            <w:noProof/>
            <w:webHidden/>
          </w:rPr>
          <w:tab/>
        </w:r>
        <w:r w:rsidR="000F5367">
          <w:rPr>
            <w:noProof/>
            <w:webHidden/>
          </w:rPr>
          <w:fldChar w:fldCharType="begin"/>
        </w:r>
        <w:r w:rsidR="000F5367">
          <w:rPr>
            <w:noProof/>
            <w:webHidden/>
          </w:rPr>
          <w:instrText xml:space="preserve"> PAGEREF _Toc412637588 \h </w:instrText>
        </w:r>
        <w:r w:rsidR="000F5367">
          <w:rPr>
            <w:noProof/>
            <w:webHidden/>
          </w:rPr>
        </w:r>
        <w:r w:rsidR="000F5367">
          <w:rPr>
            <w:noProof/>
            <w:webHidden/>
          </w:rPr>
          <w:fldChar w:fldCharType="separate"/>
        </w:r>
        <w:r w:rsidR="000F5367">
          <w:rPr>
            <w:noProof/>
            <w:webHidden/>
          </w:rPr>
          <w:t>3</w:t>
        </w:r>
        <w:r w:rsidR="000F5367">
          <w:rPr>
            <w:noProof/>
            <w:webHidden/>
          </w:rPr>
          <w:fldChar w:fldCharType="end"/>
        </w:r>
      </w:hyperlink>
    </w:p>
    <w:p w:rsidR="00C54680" w:rsidRPr="00F776EA" w:rsidRDefault="005C44AA" w:rsidP="000735DC">
      <w:pPr>
        <w:pStyle w:val="Modulberschrift1"/>
      </w:pPr>
      <w:r w:rsidRPr="00F776EA">
        <w:fldChar w:fldCharType="end"/>
      </w:r>
      <w:r w:rsidR="00C54680" w:rsidRPr="00F776EA">
        <w:br w:type="page"/>
      </w:r>
    </w:p>
    <w:p w:rsidR="008765FD" w:rsidRPr="00F776EA" w:rsidRDefault="008765FD" w:rsidP="008765FD">
      <w:pPr>
        <w:pStyle w:val="Modulberschrift1"/>
      </w:pPr>
      <w:bookmarkStart w:id="1" w:name="_Toc412637588"/>
      <w:r w:rsidRPr="00F776EA">
        <w:lastRenderedPageBreak/>
        <w:t>Metainformationen</w:t>
      </w:r>
      <w:bookmarkEnd w:id="1"/>
    </w:p>
    <w:tbl>
      <w:tblPr>
        <w:tblStyle w:val="ModulTabelle2"/>
        <w:tblW w:w="0" w:type="auto"/>
        <w:tblLook w:val="04A0" w:firstRow="1" w:lastRow="0" w:firstColumn="1" w:lastColumn="0" w:noHBand="0" w:noVBand="1"/>
      </w:tblPr>
      <w:tblGrid>
        <w:gridCol w:w="1814"/>
        <w:gridCol w:w="1814"/>
        <w:gridCol w:w="1017"/>
        <w:gridCol w:w="1746"/>
        <w:gridCol w:w="2223"/>
      </w:tblGrid>
      <w:tr w:rsidR="008765FD" w:rsidRPr="00F776EA" w:rsidTr="00BA27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14" w:type="dxa"/>
          </w:tcPr>
          <w:p w:rsidR="008765FD" w:rsidRPr="00F776EA" w:rsidRDefault="008765FD" w:rsidP="00BE22B5">
            <w:pPr>
              <w:pStyle w:val="ModulSchreiben"/>
            </w:pPr>
            <w:r w:rsidRPr="00F776EA">
              <w:t>Datum</w:t>
            </w:r>
          </w:p>
        </w:tc>
        <w:tc>
          <w:tcPr>
            <w:tcW w:w="1814" w:type="dxa"/>
          </w:tcPr>
          <w:p w:rsidR="008765FD" w:rsidRPr="00F776EA" w:rsidRDefault="008765FD" w:rsidP="00BE22B5">
            <w:pPr>
              <w:pStyle w:val="ModulSchreiben"/>
            </w:pPr>
            <w:r w:rsidRPr="00F776EA">
              <w:t>Status</w:t>
            </w:r>
          </w:p>
        </w:tc>
        <w:tc>
          <w:tcPr>
            <w:tcW w:w="1005" w:type="dxa"/>
          </w:tcPr>
          <w:p w:rsidR="008765FD" w:rsidRPr="00F776EA" w:rsidRDefault="008765FD" w:rsidP="00BE22B5">
            <w:pPr>
              <w:pStyle w:val="ModulSchreiben"/>
            </w:pPr>
            <w:r w:rsidRPr="00F776EA">
              <w:t>Version</w:t>
            </w:r>
          </w:p>
        </w:tc>
        <w:tc>
          <w:tcPr>
            <w:tcW w:w="1746" w:type="dxa"/>
          </w:tcPr>
          <w:p w:rsidR="008765FD" w:rsidRPr="00F776EA" w:rsidRDefault="008765FD" w:rsidP="00BE22B5">
            <w:pPr>
              <w:pStyle w:val="ModulSchreiben"/>
            </w:pPr>
            <w:r w:rsidRPr="00F776EA">
              <w:t>Autor</w:t>
            </w:r>
          </w:p>
        </w:tc>
        <w:tc>
          <w:tcPr>
            <w:tcW w:w="2223" w:type="dxa"/>
          </w:tcPr>
          <w:p w:rsidR="008765FD" w:rsidRPr="00F776EA" w:rsidRDefault="008765FD" w:rsidP="00BE22B5">
            <w:pPr>
              <w:pStyle w:val="ModulSchreiben"/>
            </w:pPr>
            <w:r w:rsidRPr="00F776EA">
              <w:t>Bemerkung</w:t>
            </w:r>
          </w:p>
        </w:tc>
      </w:tr>
      <w:tr w:rsidR="00FD7619" w:rsidRPr="00F776EA" w:rsidTr="00BA27AA">
        <w:tc>
          <w:tcPr>
            <w:tcW w:w="1814" w:type="dxa"/>
          </w:tcPr>
          <w:p w:rsidR="00FD7619" w:rsidRPr="00F776EA" w:rsidRDefault="000F5367" w:rsidP="00BE22B5">
            <w:pPr>
              <w:pStyle w:val="ModulSchreiben"/>
            </w:pPr>
            <w:r>
              <w:t>25.02.2015</w:t>
            </w:r>
          </w:p>
        </w:tc>
        <w:tc>
          <w:tcPr>
            <w:tcW w:w="1814" w:type="dxa"/>
          </w:tcPr>
          <w:p w:rsidR="00FD7619" w:rsidRPr="00F776EA" w:rsidRDefault="00FD7619" w:rsidP="00BE22B5">
            <w:pPr>
              <w:pStyle w:val="ModulSchreiben"/>
            </w:pPr>
            <w:r>
              <w:t>In Bearbeitung</w:t>
            </w:r>
          </w:p>
        </w:tc>
        <w:tc>
          <w:tcPr>
            <w:tcW w:w="1005" w:type="dxa"/>
          </w:tcPr>
          <w:p w:rsidR="00FD7619" w:rsidRPr="00F776EA" w:rsidRDefault="00BA27AA" w:rsidP="00BE22B5">
            <w:pPr>
              <w:pStyle w:val="ModulSchreiben"/>
            </w:pPr>
            <w:r>
              <w:t>1.0</w:t>
            </w:r>
          </w:p>
        </w:tc>
        <w:tc>
          <w:tcPr>
            <w:tcW w:w="1746" w:type="dxa"/>
          </w:tcPr>
          <w:p w:rsidR="00FD7619" w:rsidRPr="00F776EA" w:rsidRDefault="00BA27AA" w:rsidP="00BE22B5">
            <w:pPr>
              <w:pStyle w:val="ModulSchreiben"/>
            </w:pPr>
            <w:r>
              <w:t xml:space="preserve">Henri </w:t>
            </w:r>
            <w:proofErr w:type="spellStart"/>
            <w:r>
              <w:t>Schmekies</w:t>
            </w:r>
            <w:proofErr w:type="spellEnd"/>
          </w:p>
        </w:tc>
        <w:tc>
          <w:tcPr>
            <w:tcW w:w="2223" w:type="dxa"/>
          </w:tcPr>
          <w:p w:rsidR="00FD7619" w:rsidRPr="00F776EA" w:rsidRDefault="000F5367" w:rsidP="000F5367">
            <w:pPr>
              <w:pStyle w:val="ModulSchreiben"/>
            </w:pPr>
            <w:r>
              <w:t>Start Projekt</w:t>
            </w:r>
          </w:p>
        </w:tc>
      </w:tr>
    </w:tbl>
    <w:p w:rsidR="008765FD" w:rsidRPr="00F776EA" w:rsidRDefault="008765FD" w:rsidP="00BE22B5">
      <w:pPr>
        <w:pStyle w:val="ModulSchreiben"/>
      </w:pPr>
    </w:p>
    <w:tbl>
      <w:tblPr>
        <w:tblStyle w:val="ModulTabelle2"/>
        <w:tblW w:w="0" w:type="auto"/>
        <w:tblLook w:val="04A0" w:firstRow="1" w:lastRow="0" w:firstColumn="1" w:lastColumn="0" w:noHBand="0" w:noVBand="1"/>
      </w:tblPr>
      <w:tblGrid>
        <w:gridCol w:w="1843"/>
        <w:gridCol w:w="1701"/>
      </w:tblGrid>
      <w:tr w:rsidR="008765FD" w:rsidRPr="00F776EA" w:rsidTr="008765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43" w:type="dxa"/>
          </w:tcPr>
          <w:p w:rsidR="008765FD" w:rsidRPr="00F776EA" w:rsidRDefault="008765FD" w:rsidP="00BE22B5">
            <w:pPr>
              <w:pStyle w:val="ModulSchreiben"/>
            </w:pPr>
            <w:r w:rsidRPr="00F776EA">
              <w:t>Aktueller Status:</w:t>
            </w:r>
          </w:p>
        </w:tc>
        <w:tc>
          <w:tcPr>
            <w:tcW w:w="1701" w:type="dxa"/>
          </w:tcPr>
          <w:p w:rsidR="008765FD" w:rsidRPr="00F776EA" w:rsidRDefault="001E44DF" w:rsidP="00BE22B5">
            <w:pPr>
              <w:pStyle w:val="ModulSchreiben"/>
            </w:pPr>
            <w:r w:rsidRPr="00F776EA">
              <w:t>In Bearbeitung</w:t>
            </w:r>
          </w:p>
        </w:tc>
      </w:tr>
    </w:tbl>
    <w:p w:rsidR="000C50FB" w:rsidRDefault="000C50FB" w:rsidP="00BE22B5">
      <w:pPr>
        <w:pStyle w:val="ModulSchreiben"/>
        <w:sectPr w:rsidR="000C50FB">
          <w:headerReference w:type="default" r:id="rId9"/>
          <w:footerReference w:type="default" r:id="rId10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:rsidR="00F1655F" w:rsidRDefault="00696F51" w:rsidP="00696F51">
      <w:pPr>
        <w:pStyle w:val="Modulberschrift1"/>
      </w:pPr>
      <w:r>
        <w:lastRenderedPageBreak/>
        <w:t xml:space="preserve">Package Management in </w:t>
      </w:r>
      <w:proofErr w:type="spellStart"/>
      <w:r>
        <w:t>Lua</w:t>
      </w:r>
      <w:proofErr w:type="spellEnd"/>
    </w:p>
    <w:p w:rsidR="00696F51" w:rsidRDefault="00696F51" w:rsidP="00696F51">
      <w:r>
        <w:t>In jeder Programmiersprache braucht es eine Software für die Verwaltung von Code Stücken. Früher hat man mit ZIP</w:t>
      </w:r>
      <w:r w:rsidR="00DD5C53">
        <w:t xml:space="preserve"> umhergeschoben</w:t>
      </w:r>
      <w:r>
        <w:t>, aber heutzutage ist es wichtig ein Package Management zu besitzen für grössere Applikationen. Viele Hilfsmodule sind Open Source und es ist wichtig, diese einfach konsumieren zu können</w:t>
      </w:r>
      <w:r w:rsidR="00A30EAC">
        <w:t>.</w:t>
      </w:r>
    </w:p>
    <w:p w:rsidR="0092136F" w:rsidRDefault="007B0F8E" w:rsidP="00696F51">
      <w:r>
        <w:t xml:space="preserve">Ich habe schon Erfahrungen mit einem Package Manager gemacht im JavaScript Ökosystem. Im modernen JavaScript Version 6 kann man die Sprache auch im Server Bereich einsetzen. Server-Side JavaScript hat in 2011 begonnen, und hat in den folgenden Jahren sehr popularisiert. Es war der Beginn, die Skriptsprache JavaScript zu modernisieren. Damit kam auch </w:t>
      </w:r>
      <w:hyperlink r:id="rId11" w:history="1">
        <w:r w:rsidRPr="001D53D7">
          <w:rPr>
            <w:rStyle w:val="Hyperlink"/>
          </w:rPr>
          <w:t>NPM</w:t>
        </w:r>
      </w:hyperlink>
      <w:r>
        <w:t xml:space="preserve"> der für </w:t>
      </w:r>
      <w:proofErr w:type="spellStart"/>
      <w:r w:rsidRPr="007B0F8E">
        <w:rPr>
          <w:i/>
        </w:rPr>
        <w:t>Node</w:t>
      </w:r>
      <w:proofErr w:type="spellEnd"/>
      <w:r w:rsidRPr="007B0F8E">
        <w:rPr>
          <w:i/>
        </w:rPr>
        <w:t xml:space="preserve"> Package Manager</w:t>
      </w:r>
      <w:r>
        <w:t xml:space="preserve"> steht. Dort konnte ich sehr viel über </w:t>
      </w:r>
      <w:proofErr w:type="spellStart"/>
      <w:r>
        <w:t>Versionierung</w:t>
      </w:r>
      <w:proofErr w:type="spellEnd"/>
      <w:r>
        <w:t xml:space="preserve"> lernen.</w:t>
      </w:r>
    </w:p>
    <w:p w:rsidR="00DD5C53" w:rsidRDefault="00DD5C53" w:rsidP="00DD5C53">
      <w:pPr>
        <w:pStyle w:val="Modulberschrift3"/>
      </w:pPr>
      <w:r>
        <w:t>Vorteile</w:t>
      </w:r>
    </w:p>
    <w:p w:rsidR="00DD5C53" w:rsidRDefault="00DD5C53" w:rsidP="00DD5C53">
      <w:pPr>
        <w:pStyle w:val="Listenabsatz"/>
        <w:numPr>
          <w:ilvl w:val="0"/>
          <w:numId w:val="4"/>
        </w:numPr>
      </w:pPr>
      <w:r>
        <w:t>Kleine modulare Teile können von Drittentwickler gebraucht werden. Diese sind meist gut getestet und machen nur eine Sache gut (Unix Philosophie)</w:t>
      </w:r>
    </w:p>
    <w:p w:rsidR="00432943" w:rsidRDefault="00DD5C53" w:rsidP="007B562A">
      <w:pPr>
        <w:pStyle w:val="Listenabsatz"/>
        <w:numPr>
          <w:ilvl w:val="0"/>
          <w:numId w:val="4"/>
        </w:numPr>
      </w:pPr>
      <w:proofErr w:type="spellStart"/>
      <w:r>
        <w:t>Versionierung</w:t>
      </w:r>
      <w:proofErr w:type="spellEnd"/>
      <w:r>
        <w:t xml:space="preserve"> vereinfacht die Wartung von den etlichen Modulen. Sogenannte </w:t>
      </w:r>
      <w:proofErr w:type="spellStart"/>
      <w:r>
        <w:t>Semver</w:t>
      </w:r>
      <w:proofErr w:type="spellEnd"/>
      <w:r>
        <w:t xml:space="preserve"> Ranges versichern, dass man Updates bekommt, diese aber den existieren Code nicht beschädigen (Non-</w:t>
      </w:r>
      <w:proofErr w:type="spellStart"/>
      <w:r>
        <w:t>Breaking</w:t>
      </w:r>
      <w:proofErr w:type="spellEnd"/>
      <w:r>
        <w:t xml:space="preserve"> </w:t>
      </w:r>
      <w:proofErr w:type="spellStart"/>
      <w:r>
        <w:t>Changes</w:t>
      </w:r>
      <w:proofErr w:type="spellEnd"/>
      <w:r>
        <w:t>)</w:t>
      </w:r>
    </w:p>
    <w:p w:rsidR="00432943" w:rsidRDefault="00DD5C53" w:rsidP="00432943">
      <w:pPr>
        <w:pStyle w:val="Listenabsatz"/>
        <w:keepNext/>
        <w:numPr>
          <w:ilvl w:val="0"/>
          <w:numId w:val="4"/>
        </w:numPr>
      </w:pPr>
      <w:r>
        <w:t>Durch eine Metadatenfile kann der Package Manager die „</w:t>
      </w:r>
      <w:proofErr w:type="spellStart"/>
      <w:r>
        <w:t>Dependencies</w:t>
      </w:r>
      <w:proofErr w:type="spellEnd"/>
      <w:r>
        <w:t xml:space="preserve">“ einfach auflösen und installieren. Das Ziel ist es, </w:t>
      </w:r>
      <w:r w:rsidR="00432943">
        <w:t xml:space="preserve">einer Person den Code mit dem Metadatenfile zu schicken und er kann die </w:t>
      </w:r>
      <w:proofErr w:type="spellStart"/>
      <w:r w:rsidR="00432943">
        <w:t>Dependencies</w:t>
      </w:r>
      <w:proofErr w:type="spellEnd"/>
      <w:r w:rsidR="00432943">
        <w:t xml:space="preserve"> problemlos installieren.</w:t>
      </w:r>
      <w:r w:rsidR="00432943">
        <w:br/>
      </w:r>
      <w:r w:rsidR="00432943">
        <w:rPr>
          <w:noProof/>
          <w:lang w:eastAsia="de-CH"/>
        </w:rPr>
        <w:drawing>
          <wp:inline distT="0" distB="0" distL="0" distR="0" wp14:anchorId="1E6F2245" wp14:editId="2882825E">
            <wp:extent cx="2305050" cy="1920876"/>
            <wp:effectExtent l="0" t="0" r="0" b="317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5283" cy="192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943" w:rsidRDefault="00432943" w:rsidP="00432943">
      <w:pPr>
        <w:pStyle w:val="Beschriftung"/>
        <w:ind w:firstLine="360"/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Beispiel Metadatenfile</w:t>
      </w:r>
    </w:p>
    <w:p w:rsidR="007B562A" w:rsidRDefault="007B562A" w:rsidP="007B562A">
      <w:pPr>
        <w:pStyle w:val="Modulberschrift3"/>
      </w:pPr>
      <w:r>
        <w:t>Nachteile</w:t>
      </w:r>
    </w:p>
    <w:p w:rsidR="007B562A" w:rsidRPr="007B562A" w:rsidRDefault="007B562A" w:rsidP="007B562A">
      <w:r>
        <w:t xml:space="preserve">Einen Nachteil den ich manchmal immer wieder sehe, sind die sogenannten Auflösungsfehler. Das passiert wenn zwei Module auf das </w:t>
      </w:r>
      <w:r w:rsidRPr="007B562A">
        <w:rPr>
          <w:i/>
        </w:rPr>
        <w:t>gleiche</w:t>
      </w:r>
      <w:r>
        <w:rPr>
          <w:i/>
        </w:rPr>
        <w:t xml:space="preserve"> </w:t>
      </w:r>
      <w:r>
        <w:t xml:space="preserve">Package verweisen aber mit einer anderen Versionsnummer. Man kann unterscheiden zwischen </w:t>
      </w:r>
      <w:r w:rsidR="003B7D82">
        <w:t>„</w:t>
      </w:r>
      <w:proofErr w:type="spellStart"/>
      <w:r>
        <w:t>peerDependencies</w:t>
      </w:r>
      <w:proofErr w:type="spellEnd"/>
      <w:r w:rsidR="003B7D82">
        <w:t>“</w:t>
      </w:r>
      <w:r>
        <w:t xml:space="preserve"> und </w:t>
      </w:r>
      <w:r w:rsidR="003B7D82">
        <w:t>„</w:t>
      </w:r>
      <w:proofErr w:type="spellStart"/>
      <w:r>
        <w:t>Dependencies</w:t>
      </w:r>
      <w:proofErr w:type="spellEnd"/>
      <w:r w:rsidR="003B7D82">
        <w:t>“</w:t>
      </w:r>
      <w:r>
        <w:t xml:space="preserve">. </w:t>
      </w:r>
      <w:r w:rsidR="003B7D82">
        <w:t>„</w:t>
      </w:r>
      <w:proofErr w:type="spellStart"/>
      <w:r>
        <w:t>peerDependencies</w:t>
      </w:r>
      <w:proofErr w:type="spellEnd"/>
      <w:r w:rsidR="003B7D82">
        <w:t>“</w:t>
      </w:r>
      <w:r>
        <w:t xml:space="preserve"> gibt </w:t>
      </w:r>
      <w:r w:rsidRPr="007B562A">
        <w:rPr>
          <w:i/>
        </w:rPr>
        <w:t>nicht</w:t>
      </w:r>
      <w:r>
        <w:rPr>
          <w:i/>
        </w:rPr>
        <w:t xml:space="preserve"> </w:t>
      </w:r>
      <w:r>
        <w:t>die genaue Abhängigkeit ab sond</w:t>
      </w:r>
      <w:r w:rsidR="006519B0">
        <w:t xml:space="preserve">ern bestimmt einfach, dass der </w:t>
      </w:r>
      <w:r w:rsidR="00051AF5">
        <w:t>Benutzer</w:t>
      </w:r>
      <w:r>
        <w:t xml:space="preserve"> des Moduls diese Version </w:t>
      </w:r>
      <w:r w:rsidRPr="007B562A">
        <w:rPr>
          <w:i/>
        </w:rPr>
        <w:t>mitinstallieren</w:t>
      </w:r>
      <w:r>
        <w:t xml:space="preserve"> soll. Dies hat den Vorteil </w:t>
      </w:r>
      <w:r w:rsidR="00051AF5">
        <w:t>dass</w:t>
      </w:r>
      <w:r>
        <w:t xml:space="preserve"> der Code nicht komplett dupliziert wird aber den Nachteil, nur eine Version benutzen zu können im ganzen Projekt.</w:t>
      </w:r>
    </w:p>
    <w:p w:rsidR="00094291" w:rsidRDefault="00094291" w:rsidP="00094291">
      <w:pPr>
        <w:pStyle w:val="Modulberschrift3"/>
      </w:pPr>
      <w:proofErr w:type="spellStart"/>
      <w:r>
        <w:t>LuaRocks</w:t>
      </w:r>
      <w:proofErr w:type="spellEnd"/>
    </w:p>
    <w:p w:rsidR="00094291" w:rsidRDefault="00094291" w:rsidP="00094291">
      <w:r>
        <w:t xml:space="preserve">In </w:t>
      </w:r>
      <w:proofErr w:type="spellStart"/>
      <w:r>
        <w:t>Lua</w:t>
      </w:r>
      <w:proofErr w:type="spellEnd"/>
      <w:r>
        <w:t xml:space="preserve"> gibt es auch einen Package Manager namens </w:t>
      </w:r>
      <w:hyperlink r:id="rId13" w:history="1">
        <w:proofErr w:type="spellStart"/>
        <w:r w:rsidRPr="007C7E7A">
          <w:rPr>
            <w:rStyle w:val="Hyperlink"/>
          </w:rPr>
          <w:t>LuaRocks</w:t>
        </w:r>
        <w:proofErr w:type="spellEnd"/>
      </w:hyperlink>
      <w:r>
        <w:t xml:space="preserve">. Das war mein Ziel eine etwas andere Perspektive zu gewinnen und wie andere Programmiersprachen dieses Problem angehen. </w:t>
      </w:r>
    </w:p>
    <w:p w:rsidR="00DF187D" w:rsidRDefault="00DF187D" w:rsidP="00094291">
      <w:r>
        <w:lastRenderedPageBreak/>
        <w:t xml:space="preserve">Mit </w:t>
      </w:r>
      <w:proofErr w:type="spellStart"/>
      <w:r>
        <w:t>LuaRocks</w:t>
      </w:r>
      <w:proofErr w:type="spellEnd"/>
      <w:r>
        <w:t xml:space="preserve"> kann man das ganze Projekt auch ausführen und „</w:t>
      </w:r>
      <w:proofErr w:type="spellStart"/>
      <w:r>
        <w:t>builden</w:t>
      </w:r>
      <w:proofErr w:type="spellEnd"/>
      <w:r>
        <w:t xml:space="preserve">“. Da </w:t>
      </w:r>
      <w:proofErr w:type="spellStart"/>
      <w:r>
        <w:t>Lua</w:t>
      </w:r>
      <w:proofErr w:type="spellEnd"/>
      <w:r>
        <w:t xml:space="preserve"> nicht auf dem Web aufbaut, hat jedes Modul seinen eigenen Kompilierungsschritt. Dies ist etwas aufwendig für Beginner und braucht eine gewisse Lernkurve zu überwinden.</w:t>
      </w:r>
    </w:p>
    <w:p w:rsidR="00DF187D" w:rsidRDefault="00DF187D" w:rsidP="00094291">
      <w:r>
        <w:t xml:space="preserve">Ich habe kleine Packages installiert und diese ausprobiert. Installation war ziemlich einfach: ein einfach </w:t>
      </w:r>
      <w:proofErr w:type="spellStart"/>
      <w:r w:rsidRPr="00DF187D">
        <w:rPr>
          <w:i/>
        </w:rPr>
        <w:t>luarocks</w:t>
      </w:r>
      <w:proofErr w:type="spellEnd"/>
      <w:r w:rsidRPr="00DF187D">
        <w:rPr>
          <w:i/>
        </w:rPr>
        <w:t xml:space="preserve"> </w:t>
      </w:r>
      <w:proofErr w:type="spellStart"/>
      <w:r w:rsidRPr="00DF187D">
        <w:rPr>
          <w:i/>
        </w:rPr>
        <w:t>install</w:t>
      </w:r>
      <w:proofErr w:type="spellEnd"/>
      <w:r>
        <w:t xml:space="preserve"> installiert das Modul:</w:t>
      </w:r>
    </w:p>
    <w:p w:rsidR="00DF187D" w:rsidRDefault="00DF187D" w:rsidP="00094291">
      <w:r>
        <w:rPr>
          <w:noProof/>
          <w:lang w:eastAsia="de-CH"/>
        </w:rPr>
        <w:drawing>
          <wp:inline distT="0" distB="0" distL="0" distR="0" wp14:anchorId="2B73C284" wp14:editId="4603ABB8">
            <wp:extent cx="5760720" cy="97663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87D" w:rsidRPr="00DF187D" w:rsidRDefault="00DF187D" w:rsidP="00094291">
      <w:r>
        <w:t xml:space="preserve">Wichtig ist der optionale Parameter </w:t>
      </w:r>
      <w:r>
        <w:rPr>
          <w:i/>
        </w:rPr>
        <w:t>–</w:t>
      </w:r>
      <w:r w:rsidRPr="00DF187D">
        <w:rPr>
          <w:i/>
        </w:rPr>
        <w:t>save</w:t>
      </w:r>
      <w:r>
        <w:rPr>
          <w:i/>
        </w:rPr>
        <w:t xml:space="preserve"> </w:t>
      </w:r>
      <w:r>
        <w:t>der das Modul in das Metadatenfile einfügt.</w:t>
      </w:r>
      <w:bookmarkStart w:id="2" w:name="_GoBack"/>
      <w:bookmarkEnd w:id="2"/>
    </w:p>
    <w:p w:rsidR="00094291" w:rsidRDefault="00094291">
      <w:pPr>
        <w:rPr>
          <w:rFonts w:ascii="Fira Sans" w:hAnsi="Fira Sans"/>
          <w:sz w:val="26"/>
        </w:rPr>
      </w:pPr>
      <w:r>
        <w:br w:type="page"/>
      </w:r>
    </w:p>
    <w:p w:rsidR="00DD5C53" w:rsidRDefault="00DD5C53" w:rsidP="00DD5C53">
      <w:pPr>
        <w:pStyle w:val="Modulberschrift2"/>
      </w:pPr>
      <w:r>
        <w:lastRenderedPageBreak/>
        <w:t>Glossar</w:t>
      </w:r>
    </w:p>
    <w:tbl>
      <w:tblPr>
        <w:tblStyle w:val="ModulTabelle1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DD5C53" w:rsidRPr="00DD5C53" w:rsidTr="00DD5C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531" w:type="dxa"/>
          </w:tcPr>
          <w:p w:rsidR="00DD5C53" w:rsidRPr="00DD5C53" w:rsidRDefault="00DD5C53" w:rsidP="00DD5C53">
            <w:pPr>
              <w:rPr>
                <w:rFonts w:asciiTheme="minorHAnsi" w:hAnsiTheme="minorHAnsi"/>
                <w:b/>
              </w:rPr>
            </w:pPr>
            <w:r w:rsidRPr="00DD5C53">
              <w:rPr>
                <w:rFonts w:asciiTheme="minorHAnsi" w:hAnsiTheme="minorHAnsi"/>
                <w:b/>
              </w:rPr>
              <w:t>Wort</w:t>
            </w:r>
          </w:p>
        </w:tc>
        <w:tc>
          <w:tcPr>
            <w:tcW w:w="4531" w:type="dxa"/>
          </w:tcPr>
          <w:p w:rsidR="00DD5C53" w:rsidRPr="00DD5C53" w:rsidRDefault="00DD5C53" w:rsidP="00DD5C53">
            <w:pPr>
              <w:rPr>
                <w:rFonts w:asciiTheme="minorHAnsi" w:hAnsiTheme="minorHAnsi"/>
                <w:b/>
              </w:rPr>
            </w:pPr>
            <w:r w:rsidRPr="00DD5C53">
              <w:rPr>
                <w:rFonts w:asciiTheme="minorHAnsi" w:hAnsiTheme="minorHAnsi"/>
                <w:b/>
              </w:rPr>
              <w:t>Beschreibung</w:t>
            </w:r>
          </w:p>
        </w:tc>
      </w:tr>
      <w:tr w:rsidR="00DD5C53" w:rsidRPr="00DD5C53" w:rsidTr="00DD5C53">
        <w:tc>
          <w:tcPr>
            <w:tcW w:w="4531" w:type="dxa"/>
          </w:tcPr>
          <w:p w:rsidR="00DD5C53" w:rsidRPr="00DD5C53" w:rsidRDefault="00DD5C53" w:rsidP="00DD5C53">
            <w:pPr>
              <w:rPr>
                <w:rFonts w:asciiTheme="minorHAnsi" w:hAnsiTheme="minorHAnsi"/>
              </w:rPr>
            </w:pPr>
            <w:proofErr w:type="spellStart"/>
            <w:r>
              <w:rPr>
                <w:rFonts w:asciiTheme="minorHAnsi" w:hAnsiTheme="minorHAnsi"/>
              </w:rPr>
              <w:t>Dependencies</w:t>
            </w:r>
            <w:proofErr w:type="spellEnd"/>
          </w:p>
        </w:tc>
        <w:tc>
          <w:tcPr>
            <w:tcW w:w="4531" w:type="dxa"/>
          </w:tcPr>
          <w:p w:rsidR="00DD5C53" w:rsidRPr="00DD5C53" w:rsidRDefault="00DD5C53" w:rsidP="00DD5C53">
            <w:pPr>
              <w:rPr>
                <w:rFonts w:asciiTheme="minorHAnsi" w:hAnsiTheme="minorHAnsi"/>
              </w:rPr>
            </w:pPr>
            <w:r w:rsidRPr="00DD5C53">
              <w:rPr>
                <w:rFonts w:asciiTheme="minorHAnsi" w:hAnsiTheme="minorHAnsi"/>
              </w:rPr>
              <w:t>Abhängigkeiten von Modulen</w:t>
            </w:r>
          </w:p>
        </w:tc>
      </w:tr>
      <w:tr w:rsidR="00DD5C53" w:rsidRPr="00DD5C53" w:rsidTr="00DD5C53">
        <w:tc>
          <w:tcPr>
            <w:tcW w:w="4531" w:type="dxa"/>
          </w:tcPr>
          <w:p w:rsidR="00DD5C53" w:rsidRPr="00DD5C53" w:rsidRDefault="00DD5C53" w:rsidP="00DD5C53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Metadatenfile</w:t>
            </w:r>
          </w:p>
        </w:tc>
        <w:tc>
          <w:tcPr>
            <w:tcW w:w="4531" w:type="dxa"/>
          </w:tcPr>
          <w:p w:rsidR="00DD5C53" w:rsidRPr="00DD5C53" w:rsidRDefault="00DD5C53" w:rsidP="00DD5C53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Ein File welches Informationen über die Software enthält</w:t>
            </w:r>
          </w:p>
        </w:tc>
      </w:tr>
    </w:tbl>
    <w:p w:rsidR="00DD5C53" w:rsidRPr="00696F51" w:rsidRDefault="00DD5C53" w:rsidP="00DD5C53"/>
    <w:sectPr w:rsidR="00DD5C53" w:rsidRPr="00696F5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A0451" w:rsidRDefault="00CA0451" w:rsidP="000735DC">
      <w:pPr>
        <w:spacing w:after="0" w:line="240" w:lineRule="auto"/>
      </w:pPr>
      <w:r>
        <w:separator/>
      </w:r>
    </w:p>
  </w:endnote>
  <w:endnote w:type="continuationSeparator" w:id="0">
    <w:p w:rsidR="00CA0451" w:rsidRDefault="00CA0451" w:rsidP="000735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14FD69EF-CDC3-4CC7-960A-D9FF5BACF060}"/>
    <w:embedBold r:id="rId2" w:fontKey="{0CAB536A-305E-4CDC-9B83-E1E973F8D97A}"/>
    <w:embedItalic r:id="rId3" w:fontKey="{543762D6-F23F-4519-B6A6-41C9B1859335}"/>
  </w:font>
  <w:font w:name="DokChampa">
    <w:panose1 w:val="020B0604020202020204"/>
    <w:charset w:val="00"/>
    <w:family w:val="swiss"/>
    <w:pitch w:val="variable"/>
    <w:sig w:usb0="03000003" w:usb1="00000000" w:usb2="00000000" w:usb3="00000000" w:csb0="00010001" w:csb1="00000000"/>
    <w:embedRegular r:id="rId4" w:fontKey="{FED76ADC-19CF-4FD7-BE67-39C5466AFFBD}"/>
    <w:embedItalic r:id="rId5" w:fontKey="{9997F510-83FB-487D-A69B-938FFDE88ECA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6" w:fontKey="{56E88BE5-37C1-4EC4-BBF5-CA1BECFE6073}"/>
  </w:font>
  <w:font w:name="Fira Sans">
    <w:altName w:val="Meiryo"/>
    <w:panose1 w:val="00000000000000000000"/>
    <w:charset w:val="00"/>
    <w:family w:val="modern"/>
    <w:notTrueType/>
    <w:pitch w:val="variable"/>
    <w:sig w:usb0="00000001" w:usb1="02000001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71984963"/>
      <w:docPartObj>
        <w:docPartGallery w:val="Page Numbers (Bottom of Page)"/>
        <w:docPartUnique/>
      </w:docPartObj>
    </w:sdtPr>
    <w:sdtEndPr/>
    <w:sdtContent>
      <w:p w:rsidR="000735DC" w:rsidRDefault="000735DC">
        <w:pPr>
          <w:pStyle w:val="Fuzeile"/>
        </w:pPr>
        <w:r>
          <w:rPr>
            <w:noProof/>
            <w:lang w:eastAsia="de-CH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2" name="Eckige Klammer links/rechts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735DC" w:rsidRDefault="000735DC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0E527D" w:rsidRPr="000E527D">
                                <w:rPr>
                                  <w:noProof/>
                                  <w:lang w:val="de-DE"/>
                                </w:rPr>
                                <w:t>6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Eckige Klammer links/rechts 2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" filled="t" strokecolor="gray" strokeweight="2.25pt">
                  <v:textbox inset=",0,,0">
                    <w:txbxContent>
                      <w:p w:rsidR="000735DC" w:rsidRDefault="000735DC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0E527D" w:rsidRPr="000E527D">
                          <w:rPr>
                            <w:noProof/>
                            <w:lang w:val="de-DE"/>
                          </w:rPr>
                          <w:t>6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eastAsia="de-CH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" name="Gerade Verbindung mit Pfeil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5E5EF7D0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Gerade Verbindung mit Pfeil 1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A0451" w:rsidRDefault="00CA0451" w:rsidP="000735DC">
      <w:pPr>
        <w:spacing w:after="0" w:line="240" w:lineRule="auto"/>
      </w:pPr>
      <w:r>
        <w:separator/>
      </w:r>
    </w:p>
  </w:footnote>
  <w:footnote w:type="continuationSeparator" w:id="0">
    <w:p w:rsidR="00CA0451" w:rsidRDefault="00CA0451" w:rsidP="000735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35DC" w:rsidRDefault="001709CB" w:rsidP="00BE22B5">
    <w:pPr>
      <w:pStyle w:val="ModulSchreiben"/>
    </w:pPr>
    <w:r>
      <w:t>Fabian Eichenberger</w:t>
    </w:r>
    <w:r w:rsidR="000735DC">
      <w:tab/>
    </w:r>
    <w:r w:rsidR="000735DC">
      <w:tab/>
    </w:r>
    <w:r w:rsidR="000735DC">
      <w:fldChar w:fldCharType="begin"/>
    </w:r>
    <w:r w:rsidR="000735DC">
      <w:rPr>
        <w:rFonts w:cs="Times New Roman"/>
      </w:rPr>
      <w:instrText xml:space="preserve"> FILENAME \* MERGEFORMAT </w:instrText>
    </w:r>
    <w:r w:rsidR="000735DC">
      <w:fldChar w:fldCharType="separate"/>
    </w:r>
    <w:r w:rsidR="00BA27AA">
      <w:rPr>
        <w:rFonts w:cs="Times New Roman"/>
        <w:noProof/>
      </w:rPr>
      <w:t>doku_fabian_eichenberger.docx</w:t>
    </w:r>
    <w:r w:rsidR="000735DC">
      <w:fldChar w:fldCharType="end"/>
    </w:r>
    <w:r w:rsidR="00BA27AA">
      <w:tab/>
    </w:r>
    <w:r w:rsidR="00BA27AA">
      <w:tab/>
    </w:r>
    <w:r>
      <w:tab/>
    </w:r>
    <w:r w:rsidR="000735DC">
      <w:fldChar w:fldCharType="begin"/>
    </w:r>
    <w:r w:rsidR="000735DC">
      <w:instrText xml:space="preserve"> TIME \@ "dd.MM.yyyy" </w:instrText>
    </w:r>
    <w:r w:rsidR="000735DC">
      <w:fldChar w:fldCharType="separate"/>
    </w:r>
    <w:r>
      <w:rPr>
        <w:noProof/>
      </w:rPr>
      <w:t>29.04.2015</w:t>
    </w:r>
    <w:r w:rsidR="000735DC"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7E0167"/>
    <w:multiLevelType w:val="hybridMultilevel"/>
    <w:tmpl w:val="9B6E3E7C"/>
    <w:lvl w:ilvl="0" w:tplc="1C94A67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82A68D8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51503D10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61152EE4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52DE"/>
    <w:rsid w:val="0002786A"/>
    <w:rsid w:val="000318BC"/>
    <w:rsid w:val="00051AF5"/>
    <w:rsid w:val="000735DC"/>
    <w:rsid w:val="00076566"/>
    <w:rsid w:val="0009387B"/>
    <w:rsid w:val="00094291"/>
    <w:rsid w:val="000C50FB"/>
    <w:rsid w:val="000E527D"/>
    <w:rsid w:val="000F5367"/>
    <w:rsid w:val="00102ACA"/>
    <w:rsid w:val="00115154"/>
    <w:rsid w:val="001709CB"/>
    <w:rsid w:val="001861C1"/>
    <w:rsid w:val="001D53D7"/>
    <w:rsid w:val="001E44DF"/>
    <w:rsid w:val="00212CFB"/>
    <w:rsid w:val="00221A29"/>
    <w:rsid w:val="002354CD"/>
    <w:rsid w:val="0024580C"/>
    <w:rsid w:val="00253BCD"/>
    <w:rsid w:val="002864F6"/>
    <w:rsid w:val="002C79C1"/>
    <w:rsid w:val="002D5D8F"/>
    <w:rsid w:val="00300546"/>
    <w:rsid w:val="00334CF2"/>
    <w:rsid w:val="00392CF2"/>
    <w:rsid w:val="003A44F2"/>
    <w:rsid w:val="003B7D82"/>
    <w:rsid w:val="003D15E6"/>
    <w:rsid w:val="00413E04"/>
    <w:rsid w:val="00432943"/>
    <w:rsid w:val="00435049"/>
    <w:rsid w:val="00546EC0"/>
    <w:rsid w:val="0056391F"/>
    <w:rsid w:val="005B6B02"/>
    <w:rsid w:val="005C44AA"/>
    <w:rsid w:val="00605FFD"/>
    <w:rsid w:val="006519B0"/>
    <w:rsid w:val="00696F51"/>
    <w:rsid w:val="00697D53"/>
    <w:rsid w:val="007B0F8E"/>
    <w:rsid w:val="007B562A"/>
    <w:rsid w:val="007C7E7A"/>
    <w:rsid w:val="008648F4"/>
    <w:rsid w:val="008765FD"/>
    <w:rsid w:val="008E5553"/>
    <w:rsid w:val="0092136F"/>
    <w:rsid w:val="009C1D22"/>
    <w:rsid w:val="00A2420B"/>
    <w:rsid w:val="00A30EAC"/>
    <w:rsid w:val="00A32AC1"/>
    <w:rsid w:val="00A44A1F"/>
    <w:rsid w:val="00A652DE"/>
    <w:rsid w:val="00AD207A"/>
    <w:rsid w:val="00AE509A"/>
    <w:rsid w:val="00BA27AA"/>
    <w:rsid w:val="00BE22B5"/>
    <w:rsid w:val="00C102B5"/>
    <w:rsid w:val="00C54680"/>
    <w:rsid w:val="00C91237"/>
    <w:rsid w:val="00CA0447"/>
    <w:rsid w:val="00CA0451"/>
    <w:rsid w:val="00CA29CE"/>
    <w:rsid w:val="00D23B65"/>
    <w:rsid w:val="00D643D6"/>
    <w:rsid w:val="00D709AA"/>
    <w:rsid w:val="00D9507D"/>
    <w:rsid w:val="00DA3B6D"/>
    <w:rsid w:val="00DD5C53"/>
    <w:rsid w:val="00DF187D"/>
    <w:rsid w:val="00F1655F"/>
    <w:rsid w:val="00F701B7"/>
    <w:rsid w:val="00F776EA"/>
    <w:rsid w:val="00FA35CE"/>
    <w:rsid w:val="00FD7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bidi="lo-L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D6DC4D1-9B35-409D-B441-36940768F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0735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0735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0735D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735DC"/>
  </w:style>
  <w:style w:type="paragraph" w:styleId="Fuzeile">
    <w:name w:val="footer"/>
    <w:basedOn w:val="Standard"/>
    <w:link w:val="FuzeileZchn"/>
    <w:uiPriority w:val="99"/>
    <w:unhideWhenUsed/>
    <w:rsid w:val="000735D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735DC"/>
  </w:style>
  <w:style w:type="paragraph" w:customStyle="1" w:styleId="ModulSchreiben">
    <w:name w:val="Modul_Schreiben"/>
    <w:basedOn w:val="Standard"/>
    <w:link w:val="ModulSchreibenZchn"/>
    <w:autoRedefine/>
    <w:qFormat/>
    <w:rsid w:val="00BE22B5"/>
    <w:rPr>
      <w:rFonts w:ascii="Fira Sans" w:hAnsi="Fira Sans"/>
      <w:sz w:val="20"/>
    </w:rPr>
  </w:style>
  <w:style w:type="paragraph" w:customStyle="1" w:styleId="ModulTitel">
    <w:name w:val="Modul_Titel"/>
    <w:basedOn w:val="ModulSchreiben"/>
    <w:link w:val="ModulTitelZchn"/>
    <w:qFormat/>
    <w:rsid w:val="00C54680"/>
    <w:rPr>
      <w:sz w:val="48"/>
    </w:rPr>
  </w:style>
  <w:style w:type="character" w:customStyle="1" w:styleId="ModulSchreibenZchn">
    <w:name w:val="Modul_Schreiben Zchn"/>
    <w:basedOn w:val="Absatz-Standardschriftart"/>
    <w:link w:val="ModulSchreiben"/>
    <w:rsid w:val="00BE22B5"/>
    <w:rPr>
      <w:rFonts w:ascii="Fira Sans" w:hAnsi="Fira Sans"/>
      <w:sz w:val="20"/>
    </w:rPr>
  </w:style>
  <w:style w:type="paragraph" w:customStyle="1" w:styleId="Modulberschrift1">
    <w:name w:val="Modul_Überschrift1"/>
    <w:basedOn w:val="Standard"/>
    <w:next w:val="Standard"/>
    <w:link w:val="Modulberschrift1Zchn"/>
    <w:qFormat/>
    <w:rsid w:val="000735DC"/>
    <w:rPr>
      <w:rFonts w:ascii="Fira Sans" w:hAnsi="Fira Sans"/>
      <w:sz w:val="32"/>
    </w:rPr>
  </w:style>
  <w:style w:type="character" w:customStyle="1" w:styleId="ModulTitelZchn">
    <w:name w:val="Modul_Titel Zchn"/>
    <w:basedOn w:val="ModulSchreibenZchn"/>
    <w:link w:val="ModulTitel"/>
    <w:rsid w:val="00C54680"/>
    <w:rPr>
      <w:rFonts w:ascii="Fira Sans" w:hAnsi="Fira Sans"/>
      <w:sz w:val="48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0735D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Modulberschrift1Zchn">
    <w:name w:val="Modul_Überschrift1 Zchn"/>
    <w:basedOn w:val="ModulTitelZchn"/>
    <w:link w:val="Modulberschrift1"/>
    <w:rsid w:val="000735DC"/>
    <w:rPr>
      <w:rFonts w:ascii="Fira Sans" w:hAnsi="Fira Sans"/>
      <w:sz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0735DC"/>
    <w:pPr>
      <w:outlineLvl w:val="9"/>
    </w:pPr>
    <w:rPr>
      <w:lang w:eastAsia="de-CH" w:bidi="lo-LA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0735D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Modulberschrift2">
    <w:name w:val="Modul_Überschrift2"/>
    <w:basedOn w:val="Modulberschrift1"/>
    <w:link w:val="Modulberschrift2Zchn"/>
    <w:qFormat/>
    <w:rsid w:val="00F701B7"/>
    <w:rPr>
      <w:sz w:val="26"/>
    </w:rPr>
  </w:style>
  <w:style w:type="paragraph" w:customStyle="1" w:styleId="Modulberschrift3">
    <w:name w:val="Modul_Überschrift3"/>
    <w:basedOn w:val="Modulberschrift2"/>
    <w:link w:val="Modulberschrift3Zchn"/>
    <w:qFormat/>
    <w:rsid w:val="00F701B7"/>
    <w:rPr>
      <w:sz w:val="22"/>
    </w:rPr>
  </w:style>
  <w:style w:type="character" w:customStyle="1" w:styleId="Modulberschrift2Zchn">
    <w:name w:val="Modul_Überschrift2 Zchn"/>
    <w:basedOn w:val="Modulberschrift1Zchn"/>
    <w:link w:val="Modulberschrift2"/>
    <w:rsid w:val="00F701B7"/>
    <w:rPr>
      <w:rFonts w:ascii="Fira Sans" w:hAnsi="Fira Sans"/>
      <w:sz w:val="26"/>
    </w:rPr>
  </w:style>
  <w:style w:type="character" w:styleId="Hyperlink">
    <w:name w:val="Hyperlink"/>
    <w:basedOn w:val="Absatz-Standardschriftart"/>
    <w:uiPriority w:val="99"/>
    <w:unhideWhenUsed/>
    <w:rsid w:val="00C54680"/>
    <w:rPr>
      <w:color w:val="0563C1" w:themeColor="hyperlink"/>
      <w:u w:val="single"/>
    </w:rPr>
  </w:style>
  <w:style w:type="character" w:customStyle="1" w:styleId="Modulberschrift3Zchn">
    <w:name w:val="Modul_Überschrift3 Zchn"/>
    <w:basedOn w:val="Modulberschrift2Zchn"/>
    <w:link w:val="Modulberschrift3"/>
    <w:rsid w:val="00F701B7"/>
    <w:rPr>
      <w:rFonts w:ascii="Fira Sans" w:hAnsi="Fira Sans"/>
      <w:sz w:val="26"/>
    </w:rPr>
  </w:style>
  <w:style w:type="paragraph" w:styleId="Verzeichnis1">
    <w:name w:val="toc 1"/>
    <w:aliases w:val="Modul_Verzeichnis"/>
    <w:basedOn w:val="Standard"/>
    <w:next w:val="Standard"/>
    <w:autoRedefine/>
    <w:uiPriority w:val="39"/>
    <w:unhideWhenUsed/>
    <w:rsid w:val="000735DC"/>
    <w:pPr>
      <w:spacing w:after="100"/>
    </w:pPr>
    <w:rPr>
      <w:rFonts w:ascii="Fira Sans" w:hAnsi="Fira Sans"/>
    </w:rPr>
  </w:style>
  <w:style w:type="table" w:styleId="Tabellenraster">
    <w:name w:val="Table Grid"/>
    <w:basedOn w:val="NormaleTabelle"/>
    <w:uiPriority w:val="39"/>
    <w:rsid w:val="001861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ModulTabelle1">
    <w:name w:val="Modul_Tabelle1"/>
    <w:basedOn w:val="NormaleTabelle"/>
    <w:uiPriority w:val="99"/>
    <w:rsid w:val="0002786A"/>
    <w:pPr>
      <w:spacing w:before="60" w:after="60" w:line="240" w:lineRule="auto"/>
    </w:pPr>
    <w:rPr>
      <w:rFonts w:ascii="Fira Sans" w:hAnsi="Fira Sans"/>
    </w:rPr>
    <w:tblPr>
      <w:tblBorders>
        <w:insideH w:val="single" w:sz="4" w:space="0" w:color="C3C9C9"/>
      </w:tblBorders>
    </w:tblPr>
    <w:tblStylePr w:type="firstRow">
      <w:rPr>
        <w:b w:val="0"/>
        <w:i w:val="0"/>
      </w:rPr>
    </w:tblStylePr>
  </w:style>
  <w:style w:type="table" w:customStyle="1" w:styleId="ModulTabelle2">
    <w:name w:val="Modul_Tabelle2"/>
    <w:basedOn w:val="ModulTabelle1"/>
    <w:uiPriority w:val="99"/>
    <w:rsid w:val="0002786A"/>
    <w:pPr>
      <w:spacing w:after="0"/>
    </w:pPr>
    <w:tblPr/>
    <w:tblStylePr w:type="firstRow">
      <w:rPr>
        <w:b/>
        <w:i w:val="0"/>
      </w:rPr>
      <w:tblPr/>
      <w:tcPr>
        <w:shd w:val="clear" w:color="auto" w:fill="C3C9C9"/>
      </w:tcPr>
    </w:tblStylePr>
  </w:style>
  <w:style w:type="character" w:styleId="BesuchterHyperlink">
    <w:name w:val="FollowedHyperlink"/>
    <w:basedOn w:val="Absatz-Standardschriftart"/>
    <w:uiPriority w:val="99"/>
    <w:semiHidden/>
    <w:unhideWhenUsed/>
    <w:rsid w:val="00F776EA"/>
    <w:rPr>
      <w:color w:val="954F72" w:themeColor="followedHyperlink"/>
      <w:u w:val="single"/>
    </w:rPr>
  </w:style>
  <w:style w:type="paragraph" w:styleId="Beschriftung">
    <w:name w:val="caption"/>
    <w:basedOn w:val="Standard"/>
    <w:next w:val="Standard"/>
    <w:uiPriority w:val="35"/>
    <w:unhideWhenUsed/>
    <w:qFormat/>
    <w:rsid w:val="0043504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enabsatz">
    <w:name w:val="List Paragraph"/>
    <w:basedOn w:val="Standard"/>
    <w:uiPriority w:val="34"/>
    <w:qFormat/>
    <w:rsid w:val="00DD5C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../projektuebersicht.docx" TargetMode="External"/><Relationship Id="rId13" Type="http://schemas.openxmlformats.org/officeDocument/2006/relationships/hyperlink" Target="https://luarocks.org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npmjs.com/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nri\Documents\Benutzerdefinierte%20Office-Vorlagen\Modul_Vorlag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0B7AD0-E2DD-42C2-A93A-412E1E5355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Modul_Vorlage</Template>
  <TotalTime>0</TotalTime>
  <Pages>6</Pages>
  <Words>554</Words>
  <Characters>3497</Characters>
  <Application>Microsoft Office Word</Application>
  <DocSecurity>0</DocSecurity>
  <Lines>29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Henri</dc:creator>
  <cp:keywords/>
  <dc:description/>
  <cp:lastModifiedBy>Fabian Eichenberger</cp:lastModifiedBy>
  <cp:revision>36</cp:revision>
  <dcterms:created xsi:type="dcterms:W3CDTF">2014-11-19T08:16:00Z</dcterms:created>
  <dcterms:modified xsi:type="dcterms:W3CDTF">2015-04-29T06:55:00Z</dcterms:modified>
</cp:coreProperties>
</file>